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01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88"/>
        <w:gridCol w:w="2610"/>
        <w:gridCol w:w="1818"/>
      </w:tblGrid>
      <w:tr w:rsidR="00006415" w:rsidTr="007C13E8">
        <w:trPr>
          <w:trHeight w:val="1170"/>
        </w:trPr>
        <w:tc>
          <w:tcPr>
            <w:tcW w:w="6588" w:type="dxa"/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06415" w:rsidRDefault="00DC69DA">
            <w:pPr>
              <w:spacing w:after="0" w:line="240" w:lineRule="auto"/>
            </w:pPr>
            <w:r>
              <w:rPr>
                <w:rFonts w:ascii="Century Gothic" w:hAnsi="Century Gothic" w:cs="Lucida Sans Unicode"/>
                <w:b/>
                <w:smallCaps/>
                <w:sz w:val="52"/>
                <w:szCs w:val="52"/>
              </w:rPr>
              <w:t>SUBHASH</w:t>
            </w:r>
          </w:p>
        </w:tc>
        <w:tc>
          <w:tcPr>
            <w:tcW w:w="4428" w:type="dxa"/>
            <w:gridSpan w:val="2"/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06415" w:rsidRDefault="00B766BF" w:rsidP="007F2538">
            <w:pPr>
              <w:spacing w:after="0" w:line="240" w:lineRule="auto"/>
              <w:jc w:val="right"/>
              <w:rPr>
                <w:caps/>
              </w:rPr>
            </w:pPr>
            <w:r>
              <w:rPr>
                <w:caps/>
              </w:rPr>
              <w:t xml:space="preserve"> </w:t>
            </w:r>
            <w:r>
              <w:rPr>
                <w:caps/>
                <w:noProof/>
              </w:rPr>
              <w:drawing>
                <wp:inline distT="0" distB="0" distL="0" distR="0" wp14:anchorId="45D8BBD0">
                  <wp:extent cx="64008" cy="155448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008" cy="15544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caps/>
              </w:rPr>
              <w:t xml:space="preserve">   </w:t>
            </w:r>
            <w:r w:rsidR="00B7691A">
              <w:rPr>
                <w:caps/>
              </w:rPr>
              <w:t>(+91)</w:t>
            </w:r>
            <w:r>
              <w:rPr>
                <w:caps/>
              </w:rPr>
              <w:t xml:space="preserve"> </w:t>
            </w:r>
            <w:r w:rsidR="00DC69DA">
              <w:rPr>
                <w:caps/>
              </w:rPr>
              <w:t>99901-46196</w:t>
            </w:r>
          </w:p>
          <w:p w:rsidR="00DC69DA" w:rsidRPr="00DC69DA" w:rsidRDefault="00DE0AA1" w:rsidP="007F2538">
            <w:pPr>
              <w:spacing w:after="0" w:line="240" w:lineRule="auto"/>
              <w:jc w:val="right"/>
            </w:pPr>
            <w:r w:rsidRPr="003F3208">
              <w:rPr>
                <w:rFonts w:asciiTheme="majorHAnsi" w:eastAsiaTheme="majorEastAsia" w:hAnsiTheme="majorHAnsi" w:cstheme="majorBidi"/>
                <w:bCs/>
                <w:noProof/>
                <w:color w:val="4F81BD" w:themeColor="accent1"/>
                <w:sz w:val="96"/>
                <w:szCs w:val="96"/>
              </w:rPr>
              <w:drawing>
                <wp:anchor distT="0" distB="0" distL="114300" distR="114300" simplePos="0" relativeHeight="251674624" behindDoc="0" locked="1" layoutInCell="1" allowOverlap="1" wp14:anchorId="3E9E213F" wp14:editId="536E360B">
                  <wp:simplePos x="0" y="0"/>
                  <wp:positionH relativeFrom="character">
                    <wp:posOffset>-274320</wp:posOffset>
                  </wp:positionH>
                  <wp:positionV relativeFrom="line">
                    <wp:posOffset>0</wp:posOffset>
                  </wp:positionV>
                  <wp:extent cx="155448" cy="155448"/>
                  <wp:effectExtent l="0" t="0" r="0" b="0"/>
                  <wp:wrapSquare wrapText="right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E0AA1">
              <w:t>sub</w:t>
            </w:r>
            <w:r>
              <w:t>hash85@gmail.com</w:t>
            </w:r>
            <w:r w:rsidR="00B7691A">
              <w:t xml:space="preserve">                 </w:t>
            </w:r>
            <w:r w:rsidRPr="003F3208">
              <w:rPr>
                <w:rFonts w:asciiTheme="majorHAnsi" w:eastAsiaTheme="majorEastAsia" w:hAnsiTheme="majorHAnsi" w:cstheme="majorBidi"/>
                <w:noProof/>
                <w:color w:val="4F81BD" w:themeColor="accent1"/>
                <w:sz w:val="96"/>
                <w:szCs w:val="96"/>
              </w:rPr>
              <w:drawing>
                <wp:anchor distT="0" distB="0" distL="114300" distR="114300" simplePos="0" relativeHeight="251672576" behindDoc="0" locked="1" layoutInCell="1" allowOverlap="1" wp14:anchorId="02192BE5" wp14:editId="1AB59B6D">
                  <wp:simplePos x="0" y="0"/>
                  <wp:positionH relativeFrom="character">
                    <wp:posOffset>-365760</wp:posOffset>
                  </wp:positionH>
                  <wp:positionV relativeFrom="line">
                    <wp:posOffset>0</wp:posOffset>
                  </wp:positionV>
                  <wp:extent cx="173736" cy="173736"/>
                  <wp:effectExtent l="0" t="0" r="0" b="0"/>
                  <wp:wrapSquare wrapText="bothSides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" cy="1737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DC69DA" w:rsidRPr="00DC69DA">
              <w:t>http://subhash85.wordpress.com</w:t>
            </w:r>
          </w:p>
        </w:tc>
      </w:tr>
      <w:tr w:rsidR="00006415">
        <w:tc>
          <w:tcPr>
            <w:tcW w:w="9198" w:type="dxa"/>
            <w:gridSpan w:val="2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06415" w:rsidRDefault="00006415">
            <w:pPr>
              <w:spacing w:after="0" w:line="240" w:lineRule="auto"/>
            </w:pPr>
          </w:p>
          <w:p w:rsidR="00006415" w:rsidRDefault="00E97CBC">
            <w:pPr>
              <w:pBdr>
                <w:bottom w:val="single" w:sz="4" w:space="1" w:color="808080"/>
              </w:pBd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OBJECTIVE</w:t>
            </w:r>
          </w:p>
          <w:p w:rsidR="00624DB5" w:rsidRDefault="00F9020A">
            <w:pPr>
              <w:spacing w:after="0" w:line="240" w:lineRule="auto"/>
            </w:pPr>
            <w:r>
              <w:t xml:space="preserve">                      </w:t>
            </w:r>
          </w:p>
          <w:p w:rsidR="00006415" w:rsidRDefault="0000108D">
            <w:pPr>
              <w:spacing w:after="0" w:line="240" w:lineRule="auto"/>
            </w:pPr>
            <w:r>
              <w:t>Seeking a position in a dynamic company which provides challenging and innovative environment, Where I can utilize and enrich my skills, abilities and experience</w:t>
            </w:r>
            <w:r w:rsidR="000E79F2">
              <w:t xml:space="preserve"> of 2.6 years</w:t>
            </w:r>
            <w:r>
              <w:t xml:space="preserve"> in Flex, Air and Java</w:t>
            </w:r>
            <w:r w:rsidR="00986FF2">
              <w:t xml:space="preserve"> technologies</w:t>
            </w:r>
            <w:r>
              <w:t>.</w:t>
            </w:r>
          </w:p>
          <w:p w:rsidR="00006415" w:rsidRDefault="00006415">
            <w:pPr>
              <w:spacing w:after="0" w:line="240" w:lineRule="auto"/>
            </w:pPr>
          </w:p>
          <w:p w:rsidR="00006415" w:rsidRDefault="00E97CBC">
            <w:pPr>
              <w:pBdr>
                <w:bottom w:val="single" w:sz="4" w:space="1" w:color="808080"/>
              </w:pBd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EDUCATION</w:t>
            </w:r>
          </w:p>
          <w:p w:rsidR="00006415" w:rsidRDefault="00006415">
            <w:pPr>
              <w:spacing w:after="0" w:line="240" w:lineRule="auto"/>
            </w:pPr>
          </w:p>
          <w:p w:rsidR="00006415" w:rsidRDefault="008C47C6">
            <w:pPr>
              <w:spacing w:after="0" w:line="240" w:lineRule="auto"/>
            </w:pPr>
            <w:r>
              <w:rPr>
                <w:b/>
                <w:sz w:val="26"/>
                <w:szCs w:val="26"/>
              </w:rPr>
              <w:t xml:space="preserve">Master of Technology                                   </w:t>
            </w:r>
            <w:r w:rsidR="00E97CBC">
              <w:rPr>
                <w:b/>
                <w:sz w:val="28"/>
                <w:szCs w:val="28"/>
              </w:rPr>
              <w:tab/>
            </w:r>
            <w:r w:rsidR="00E97CBC">
              <w:rPr>
                <w:b/>
                <w:sz w:val="24"/>
                <w:szCs w:val="24"/>
              </w:rPr>
              <w:tab/>
            </w:r>
            <w:r>
              <w:rPr>
                <w:color w:val="000000"/>
              </w:rPr>
              <w:t>June 2006</w:t>
            </w:r>
            <w:r w:rsidR="00E97CBC">
              <w:rPr>
                <w:color w:val="000000"/>
              </w:rPr>
              <w:t xml:space="preserve"> – </w:t>
            </w:r>
            <w:r>
              <w:rPr>
                <w:color w:val="000000"/>
              </w:rPr>
              <w:t>June 2008</w:t>
            </w:r>
          </w:p>
          <w:p w:rsidR="00006415" w:rsidRDefault="006D1F29">
            <w:pPr>
              <w:spacing w:after="0" w:line="240" w:lineRule="auto"/>
            </w:pPr>
            <w:r>
              <w:rPr>
                <w:b/>
              </w:rPr>
              <w:t>Indian Institute of Technology</w:t>
            </w:r>
            <w:r w:rsidR="00E97CBC">
              <w:t>,</w:t>
            </w:r>
            <w:r w:rsidR="0068176F">
              <w:t xml:space="preserve"> </w:t>
            </w:r>
            <w:r>
              <w:t>Delhi</w:t>
            </w:r>
          </w:p>
          <w:p w:rsidR="00006415" w:rsidRDefault="0068176F" w:rsidP="008C47C6">
            <w:pPr>
              <w:spacing w:after="0" w:line="240" w:lineRule="auto"/>
            </w:pPr>
            <w:r>
              <w:t xml:space="preserve">CGPA </w:t>
            </w:r>
            <w:r w:rsidR="00E97CBC">
              <w:t>8</w:t>
            </w:r>
            <w:r>
              <w:t>.0</w:t>
            </w:r>
            <w:r w:rsidR="00E97CBC">
              <w:t>/</w:t>
            </w:r>
            <w:r>
              <w:t>10</w:t>
            </w:r>
            <w:r w:rsidR="00E97CBC">
              <w:t>.0</w:t>
            </w:r>
          </w:p>
          <w:p w:rsidR="00006415" w:rsidRDefault="00006415">
            <w:pPr>
              <w:spacing w:after="0" w:line="240" w:lineRule="auto"/>
            </w:pPr>
          </w:p>
          <w:p w:rsidR="00006415" w:rsidRDefault="00F76F28">
            <w:pPr>
              <w:spacing w:after="0" w:line="240" w:lineRule="auto"/>
            </w:pPr>
            <w:r>
              <w:rPr>
                <w:b/>
                <w:sz w:val="26"/>
                <w:szCs w:val="26"/>
              </w:rPr>
              <w:t xml:space="preserve">Bachelor of Technology                      </w:t>
            </w:r>
            <w:r w:rsidR="00E97CBC">
              <w:tab/>
            </w:r>
            <w:r w:rsidR="00E97CBC">
              <w:tab/>
            </w:r>
            <w:r w:rsidR="00E97CBC">
              <w:tab/>
            </w:r>
            <w:r>
              <w:t>June</w:t>
            </w:r>
            <w:r w:rsidR="00E97CBC">
              <w:t xml:space="preserve"> </w:t>
            </w:r>
            <w:r>
              <w:t>2002</w:t>
            </w:r>
            <w:r w:rsidR="00E97CBC">
              <w:t xml:space="preserve"> – </w:t>
            </w:r>
            <w:r>
              <w:t>June 2006</w:t>
            </w:r>
          </w:p>
          <w:p w:rsidR="00F76F28" w:rsidRDefault="00F76F28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Sri </w:t>
            </w:r>
            <w:proofErr w:type="spellStart"/>
            <w:r>
              <w:rPr>
                <w:b/>
              </w:rPr>
              <w:t>Krishnadevaraya</w:t>
            </w:r>
            <w:proofErr w:type="spellEnd"/>
            <w:r>
              <w:rPr>
                <w:b/>
              </w:rPr>
              <w:t xml:space="preserve"> Unive</w:t>
            </w:r>
            <w:r w:rsidR="006627BD">
              <w:rPr>
                <w:b/>
              </w:rPr>
              <w:t>rsity</w:t>
            </w:r>
          </w:p>
          <w:p w:rsidR="00006415" w:rsidRDefault="006627BD">
            <w:pPr>
              <w:spacing w:after="0" w:line="240" w:lineRule="auto"/>
            </w:pPr>
            <w:r>
              <w:t>82%</w:t>
            </w:r>
          </w:p>
          <w:p w:rsidR="00006415" w:rsidRDefault="00006415">
            <w:pPr>
              <w:spacing w:after="0" w:line="240" w:lineRule="auto"/>
              <w:rPr>
                <w:b/>
                <w:sz w:val="28"/>
                <w:szCs w:val="28"/>
              </w:rPr>
            </w:pPr>
            <w:bookmarkStart w:id="0" w:name="_GoBack"/>
            <w:bookmarkEnd w:id="0"/>
          </w:p>
          <w:p w:rsidR="00006415" w:rsidRDefault="00E97CBC">
            <w:pPr>
              <w:pBdr>
                <w:bottom w:val="single" w:sz="4" w:space="1" w:color="808080"/>
              </w:pBd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EXPERIENCE</w:t>
            </w:r>
          </w:p>
          <w:p w:rsidR="00006415" w:rsidRDefault="00006415">
            <w:pPr>
              <w:spacing w:after="0" w:line="240" w:lineRule="auto"/>
            </w:pPr>
          </w:p>
          <w:p w:rsidR="00006415" w:rsidRDefault="00F05068">
            <w:pPr>
              <w:spacing w:after="0" w:line="240" w:lineRule="auto"/>
            </w:pPr>
            <w:r>
              <w:rPr>
                <w:b/>
                <w:sz w:val="26"/>
                <w:szCs w:val="26"/>
              </w:rPr>
              <w:t xml:space="preserve">Flex </w:t>
            </w:r>
            <w:r w:rsidR="00E97CBC">
              <w:rPr>
                <w:b/>
                <w:sz w:val="26"/>
                <w:szCs w:val="26"/>
              </w:rPr>
              <w:t xml:space="preserve">Developer, </w:t>
            </w:r>
            <w:r w:rsidRPr="003372A1">
              <w:rPr>
                <w:b/>
              </w:rPr>
              <w:t>www.guavus</w:t>
            </w:r>
            <w:r w:rsidR="00E97CBC" w:rsidRPr="003372A1">
              <w:rPr>
                <w:b/>
              </w:rPr>
              <w:t>.com</w:t>
            </w:r>
            <w:r w:rsidR="00E97CBC">
              <w:rPr>
                <w:sz w:val="26"/>
                <w:szCs w:val="26"/>
              </w:rPr>
              <w:tab/>
            </w:r>
            <w:r w:rsidR="00E97CBC">
              <w:tab/>
            </w:r>
            <w:r w:rsidR="00E97CBC">
              <w:tab/>
            </w:r>
            <w:r>
              <w:t>July 2010</w:t>
            </w:r>
            <w:r w:rsidR="00E97CBC">
              <w:t xml:space="preserve"> – Present</w:t>
            </w:r>
          </w:p>
          <w:p w:rsidR="00006415" w:rsidRDefault="00F05068">
            <w:pPr>
              <w:spacing w:after="0" w:line="240" w:lineRule="auto"/>
            </w:pPr>
            <w:proofErr w:type="spellStart"/>
            <w:r>
              <w:rPr>
                <w:b/>
              </w:rPr>
              <w:t>Guavus</w:t>
            </w:r>
            <w:proofErr w:type="spellEnd"/>
            <w:r w:rsidR="00BA62E5">
              <w:rPr>
                <w:b/>
              </w:rPr>
              <w:t xml:space="preserve"> Networks Systems</w:t>
            </w:r>
            <w:r w:rsidR="00E97CBC">
              <w:t xml:space="preserve">, </w:t>
            </w:r>
            <w:r>
              <w:t>Gurgaon</w:t>
            </w:r>
          </w:p>
          <w:p w:rsidR="00F05068" w:rsidRDefault="00F05068">
            <w:pPr>
              <w:spacing w:after="0" w:line="240" w:lineRule="auto"/>
            </w:pPr>
          </w:p>
          <w:p w:rsidR="000466EA" w:rsidRPr="00B9780E" w:rsidRDefault="00B9780E">
            <w:pPr>
              <w:spacing w:after="0" w:line="240" w:lineRule="auto"/>
            </w:pPr>
            <w:r>
              <w:t>Worked in the team to develop Ferrari and Verizon business for telecommunication domain products.</w:t>
            </w:r>
          </w:p>
          <w:p w:rsidR="00FD78EC" w:rsidRPr="000466EA" w:rsidRDefault="00FD78EC">
            <w:pPr>
              <w:spacing w:after="0" w:line="240" w:lineRule="auto"/>
              <w:rPr>
                <w:b/>
              </w:rPr>
            </w:pPr>
          </w:p>
          <w:p w:rsidR="000466EA" w:rsidRDefault="000466EA">
            <w:pPr>
              <w:spacing w:after="0" w:line="240" w:lineRule="auto"/>
              <w:rPr>
                <w:b/>
              </w:rPr>
            </w:pPr>
            <w:r w:rsidRPr="000466EA">
              <w:rPr>
                <w:b/>
              </w:rPr>
              <w:t>Responsibilities:</w:t>
            </w:r>
          </w:p>
          <w:p w:rsidR="00546B8C" w:rsidRPr="000466EA" w:rsidRDefault="00546B8C">
            <w:pPr>
              <w:spacing w:after="0" w:line="240" w:lineRule="auto"/>
              <w:rPr>
                <w:b/>
              </w:rPr>
            </w:pPr>
          </w:p>
          <w:p w:rsidR="00A41504" w:rsidRDefault="00D15E30" w:rsidP="00381C3A">
            <w:pPr>
              <w:pStyle w:val="ListParagraph"/>
              <w:numPr>
                <w:ilvl w:val="0"/>
                <w:numId w:val="3"/>
              </w:numPr>
              <w:spacing w:after="0" w:line="240" w:lineRule="auto"/>
            </w:pPr>
            <w:r>
              <w:t>Analyze</w:t>
            </w:r>
            <w:r w:rsidR="00C80A6D">
              <w:t xml:space="preserve"> and </w:t>
            </w:r>
            <w:r>
              <w:t>implement Cairngorm</w:t>
            </w:r>
            <w:r w:rsidR="00213739">
              <w:t xml:space="preserve"> 3.0, </w:t>
            </w:r>
            <w:r>
              <w:t>parsley 2.3 framework for the application.</w:t>
            </w:r>
          </w:p>
          <w:p w:rsidR="00D15E30" w:rsidRDefault="00D15E30" w:rsidP="00381C3A">
            <w:pPr>
              <w:pStyle w:val="ListParagraph"/>
              <w:numPr>
                <w:ilvl w:val="0"/>
                <w:numId w:val="3"/>
              </w:numPr>
              <w:spacing w:after="0" w:line="240" w:lineRule="auto"/>
            </w:pPr>
            <w:r>
              <w:t xml:space="preserve">Developing custom reusable </w:t>
            </w:r>
            <w:r w:rsidR="0064527C">
              <w:t>UI</w:t>
            </w:r>
            <w:r w:rsidR="008601DE">
              <w:t xml:space="preserve"> </w:t>
            </w:r>
            <w:r>
              <w:t>components</w:t>
            </w:r>
            <w:r w:rsidR="0064527C">
              <w:t>, widgets</w:t>
            </w:r>
            <w:r>
              <w:t xml:space="preserve"> in Action script</w:t>
            </w:r>
            <w:r w:rsidR="0064527C">
              <w:t>, MXML</w:t>
            </w:r>
            <w:r>
              <w:t>.</w:t>
            </w:r>
          </w:p>
          <w:p w:rsidR="00D15E30" w:rsidRDefault="00213739" w:rsidP="00381C3A">
            <w:pPr>
              <w:pStyle w:val="ListParagraph"/>
              <w:numPr>
                <w:ilvl w:val="0"/>
                <w:numId w:val="3"/>
              </w:numPr>
              <w:spacing w:after="0" w:line="240" w:lineRule="auto"/>
            </w:pPr>
            <w:r>
              <w:t xml:space="preserve">Integrating the </w:t>
            </w:r>
            <w:r w:rsidR="00623B1F">
              <w:t xml:space="preserve">Flex </w:t>
            </w:r>
            <w:r>
              <w:t xml:space="preserve">Application with the java using </w:t>
            </w:r>
            <w:proofErr w:type="spellStart"/>
            <w:r>
              <w:t>Blaze</w:t>
            </w:r>
            <w:r w:rsidR="008601DE">
              <w:t>d</w:t>
            </w:r>
            <w:r>
              <w:t>s</w:t>
            </w:r>
            <w:proofErr w:type="spellEnd"/>
            <w:r>
              <w:t>.</w:t>
            </w:r>
          </w:p>
          <w:p w:rsidR="00213739" w:rsidRDefault="00D756B5" w:rsidP="00381C3A">
            <w:pPr>
              <w:pStyle w:val="ListParagraph"/>
              <w:numPr>
                <w:ilvl w:val="0"/>
                <w:numId w:val="3"/>
              </w:numPr>
              <w:spacing w:after="0" w:line="240" w:lineRule="auto"/>
            </w:pPr>
            <w:r>
              <w:t>Issues resolving in the existing custom serialization protocol.</w:t>
            </w:r>
          </w:p>
          <w:p w:rsidR="00D756B5" w:rsidRDefault="008601DE" w:rsidP="00381C3A">
            <w:pPr>
              <w:pStyle w:val="ListParagraph"/>
              <w:numPr>
                <w:ilvl w:val="0"/>
                <w:numId w:val="3"/>
              </w:numPr>
              <w:spacing w:after="0" w:line="240" w:lineRule="auto"/>
            </w:pPr>
            <w:r>
              <w:t>Assisting the co developers in framework implementation.</w:t>
            </w:r>
          </w:p>
          <w:p w:rsidR="00510C75" w:rsidRDefault="00510C75" w:rsidP="00381C3A">
            <w:pPr>
              <w:pStyle w:val="ListParagraph"/>
              <w:numPr>
                <w:ilvl w:val="0"/>
                <w:numId w:val="3"/>
              </w:numPr>
              <w:spacing w:after="0" w:line="240" w:lineRule="auto"/>
            </w:pPr>
            <w:r>
              <w:t xml:space="preserve">Regulating and customizing </w:t>
            </w:r>
            <w:proofErr w:type="gramStart"/>
            <w:r>
              <w:t>Flex</w:t>
            </w:r>
            <w:proofErr w:type="gramEnd"/>
            <w:r>
              <w:t xml:space="preserve"> charting components.</w:t>
            </w:r>
          </w:p>
          <w:p w:rsidR="009B59AA" w:rsidRDefault="009B59AA" w:rsidP="00381C3A">
            <w:pPr>
              <w:pStyle w:val="ListParagraph"/>
              <w:numPr>
                <w:ilvl w:val="0"/>
                <w:numId w:val="3"/>
              </w:numPr>
              <w:spacing w:after="0" w:line="240" w:lineRule="auto"/>
            </w:pPr>
            <w:r>
              <w:t>Working on POC</w:t>
            </w:r>
            <w:r w:rsidR="00A80D48">
              <w:t xml:space="preserve"> </w:t>
            </w:r>
            <w:r>
              <w:t>(Proof of Concept) for new items and technologies.</w:t>
            </w:r>
          </w:p>
          <w:p w:rsidR="00623B1F" w:rsidRDefault="00623B1F">
            <w:pPr>
              <w:spacing w:after="0" w:line="240" w:lineRule="auto"/>
              <w:rPr>
                <w:b/>
                <w:sz w:val="26"/>
                <w:szCs w:val="26"/>
              </w:rPr>
            </w:pPr>
          </w:p>
          <w:p w:rsidR="0024188B" w:rsidRDefault="0024188B">
            <w:pPr>
              <w:spacing w:after="0" w:line="240" w:lineRule="auto"/>
            </w:pPr>
            <w:r>
              <w:rPr>
                <w:b/>
                <w:sz w:val="26"/>
                <w:szCs w:val="26"/>
              </w:rPr>
              <w:t>Software Develope</w:t>
            </w:r>
            <w:r w:rsidR="00E97CBC">
              <w:rPr>
                <w:b/>
                <w:sz w:val="26"/>
                <w:szCs w:val="26"/>
              </w:rPr>
              <w:t>r</w:t>
            </w:r>
            <w:r w:rsidR="00E97CBC">
              <w:tab/>
            </w:r>
            <w:r w:rsidR="00AA14DD">
              <w:t>,</w:t>
            </w:r>
            <w:r w:rsidR="00AA14DD" w:rsidRPr="00AA14DD">
              <w:rPr>
                <w:b/>
              </w:rPr>
              <w:t>www.niksun.com</w:t>
            </w:r>
            <w:r w:rsidR="00E97CBC">
              <w:tab/>
            </w:r>
            <w:r w:rsidR="00B44C96">
              <w:t xml:space="preserve">                       </w:t>
            </w:r>
            <w:r>
              <w:t>July</w:t>
            </w:r>
            <w:r w:rsidR="00E97CBC">
              <w:t xml:space="preserve"> 20</w:t>
            </w:r>
            <w:r>
              <w:t>08</w:t>
            </w:r>
            <w:r w:rsidR="00E97CBC">
              <w:t xml:space="preserve"> – </w:t>
            </w:r>
            <w:r>
              <w:t>July 2010</w:t>
            </w:r>
          </w:p>
          <w:p w:rsidR="00006415" w:rsidRDefault="005A09B2">
            <w:pPr>
              <w:spacing w:after="0" w:line="240" w:lineRule="auto"/>
            </w:pPr>
            <w:r>
              <w:rPr>
                <w:b/>
              </w:rPr>
              <w:t>NIKSUN INDIA</w:t>
            </w:r>
            <w:r w:rsidR="00C91AC2">
              <w:rPr>
                <w:b/>
              </w:rPr>
              <w:t xml:space="preserve"> </w:t>
            </w:r>
            <w:proofErr w:type="spellStart"/>
            <w:r w:rsidR="00C91AC2">
              <w:rPr>
                <w:b/>
              </w:rPr>
              <w:t>Pvt</w:t>
            </w:r>
            <w:proofErr w:type="spellEnd"/>
            <w:r w:rsidR="00C91AC2">
              <w:rPr>
                <w:b/>
              </w:rPr>
              <w:t xml:space="preserve"> Ltd</w:t>
            </w:r>
            <w:r w:rsidR="00E97CBC">
              <w:t xml:space="preserve">, </w:t>
            </w:r>
            <w:r w:rsidR="00C91AC2">
              <w:t>Gurgaon</w:t>
            </w:r>
          </w:p>
          <w:p w:rsidR="00C91AC2" w:rsidRDefault="00C91AC2">
            <w:pPr>
              <w:spacing w:after="0" w:line="240" w:lineRule="auto"/>
            </w:pPr>
          </w:p>
          <w:p w:rsidR="00006415" w:rsidRDefault="00623B1F">
            <w:pPr>
              <w:spacing w:after="0" w:line="240" w:lineRule="auto"/>
            </w:pPr>
            <w:r>
              <w:t xml:space="preserve">Worked in the team to develop next-generation application for NIKSUN </w:t>
            </w:r>
            <w:r w:rsidR="001D0EE1">
              <w:t>Appliance and Enterprise p</w:t>
            </w:r>
            <w:r>
              <w:t>roducts</w:t>
            </w:r>
            <w:r w:rsidR="001D0EE1">
              <w:t>.</w:t>
            </w:r>
            <w:r w:rsidR="00A77E71">
              <w:t xml:space="preserve"> </w:t>
            </w:r>
          </w:p>
          <w:p w:rsidR="00ED0407" w:rsidRDefault="00ED0407">
            <w:pPr>
              <w:spacing w:after="0" w:line="240" w:lineRule="auto"/>
            </w:pPr>
          </w:p>
          <w:p w:rsidR="00ED0407" w:rsidRDefault="00ED0407">
            <w:pPr>
              <w:spacing w:after="0" w:line="240" w:lineRule="auto"/>
              <w:rPr>
                <w:b/>
              </w:rPr>
            </w:pPr>
            <w:r w:rsidRPr="00ED0407">
              <w:rPr>
                <w:b/>
              </w:rPr>
              <w:t>Responsibilities:</w:t>
            </w:r>
          </w:p>
          <w:p w:rsidR="00B4120D" w:rsidRDefault="00B4120D">
            <w:pPr>
              <w:spacing w:after="0" w:line="240" w:lineRule="auto"/>
              <w:rPr>
                <w:b/>
              </w:rPr>
            </w:pPr>
          </w:p>
          <w:p w:rsidR="009D34BA" w:rsidRDefault="009D34BA" w:rsidP="009D34BA">
            <w:pPr>
              <w:numPr>
                <w:ilvl w:val="0"/>
                <w:numId w:val="3"/>
              </w:numPr>
              <w:suppressAutoHyphens w:val="0"/>
              <w:autoSpaceDN/>
              <w:spacing w:after="0" w:line="240" w:lineRule="auto"/>
              <w:textAlignment w:val="auto"/>
            </w:pPr>
            <w:r>
              <w:t>Work with Services and Architecture teams to finalize a feature requirement</w:t>
            </w:r>
          </w:p>
          <w:p w:rsidR="009D34BA" w:rsidRDefault="009D34BA" w:rsidP="009D34BA">
            <w:pPr>
              <w:numPr>
                <w:ilvl w:val="0"/>
                <w:numId w:val="3"/>
              </w:numPr>
              <w:suppressAutoHyphens w:val="0"/>
              <w:autoSpaceDN/>
              <w:spacing w:after="0" w:line="240" w:lineRule="auto"/>
              <w:textAlignment w:val="auto"/>
            </w:pPr>
            <w:r>
              <w:t>Design GUI and Interface with services for NIKSUN Appliance and Enterprise products.</w:t>
            </w:r>
          </w:p>
          <w:p w:rsidR="009D34BA" w:rsidRPr="00381C3A" w:rsidRDefault="009D34BA" w:rsidP="009D34BA">
            <w:pPr>
              <w:numPr>
                <w:ilvl w:val="0"/>
                <w:numId w:val="3"/>
              </w:numPr>
              <w:suppressAutoHyphens w:val="0"/>
              <w:autoSpaceDN/>
              <w:spacing w:after="0" w:line="240" w:lineRule="auto"/>
              <w:textAlignment w:val="auto"/>
            </w:pPr>
            <w:r>
              <w:t>Work in Visualization team in design and architecture discussions concerning product e</w:t>
            </w:r>
            <w:r>
              <w:t>n</w:t>
            </w:r>
            <w:r>
              <w:lastRenderedPageBreak/>
              <w:t>hancements.</w:t>
            </w:r>
          </w:p>
          <w:p w:rsidR="009D34BA" w:rsidRPr="00F73C4F" w:rsidRDefault="00C52AE6" w:rsidP="00381C3A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b/>
              </w:rPr>
            </w:pPr>
            <w:r>
              <w:t xml:space="preserve">Develop configurable </w:t>
            </w:r>
            <w:r w:rsidR="009D34BA">
              <w:t>Real time Dashboard Application</w:t>
            </w:r>
            <w:r w:rsidR="00F73C4F">
              <w:t xml:space="preserve"> module</w:t>
            </w:r>
            <w:r w:rsidR="00D211AA">
              <w:t>.</w:t>
            </w:r>
          </w:p>
          <w:p w:rsidR="00F73C4F" w:rsidRPr="009D34BA" w:rsidRDefault="00F73C4F" w:rsidP="00381C3A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b/>
              </w:rPr>
            </w:pPr>
            <w:r>
              <w:t>Develop reusable components and widgets in the Configuration Module</w:t>
            </w:r>
            <w:r w:rsidR="004020C5">
              <w:t>.</w:t>
            </w:r>
          </w:p>
          <w:p w:rsidR="00ED0407" w:rsidRPr="00ED2C07" w:rsidRDefault="00ED2C07" w:rsidP="00381C3A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b/>
              </w:rPr>
            </w:pPr>
            <w:r>
              <w:t>Implement i18n support for application.</w:t>
            </w:r>
          </w:p>
          <w:p w:rsidR="00ED2C07" w:rsidRPr="00ED2C07" w:rsidRDefault="00ED2C07" w:rsidP="00381C3A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b/>
              </w:rPr>
            </w:pPr>
            <w:r>
              <w:t xml:space="preserve">Develop automation build script for the complete </w:t>
            </w:r>
            <w:r w:rsidR="006F4C2B">
              <w:t xml:space="preserve">modular </w:t>
            </w:r>
            <w:r>
              <w:t>application.</w:t>
            </w:r>
          </w:p>
          <w:p w:rsidR="00ED2C07" w:rsidRPr="00CF1225" w:rsidRDefault="00CF1225" w:rsidP="00381C3A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b/>
              </w:rPr>
            </w:pPr>
            <w:r>
              <w:t>Issues resolving</w:t>
            </w:r>
            <w:r w:rsidR="00FA45EB">
              <w:t xml:space="preserve"> and developing services</w:t>
            </w:r>
            <w:r>
              <w:t xml:space="preserve"> in the Java end.</w:t>
            </w:r>
          </w:p>
          <w:p w:rsidR="00006415" w:rsidRDefault="00006415">
            <w:pPr>
              <w:spacing w:after="0" w:line="240" w:lineRule="auto"/>
              <w:rPr>
                <w:b/>
                <w:sz w:val="26"/>
                <w:szCs w:val="26"/>
              </w:rPr>
            </w:pPr>
          </w:p>
          <w:p w:rsidR="00006415" w:rsidRDefault="00006415">
            <w:pPr>
              <w:spacing w:after="0" w:line="240" w:lineRule="auto"/>
            </w:pPr>
          </w:p>
          <w:p w:rsidR="00006415" w:rsidRDefault="00E97CBC">
            <w:pPr>
              <w:pBdr>
                <w:bottom w:val="single" w:sz="4" w:space="1" w:color="808080"/>
              </w:pBd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ACTIVITIES &amp; AWARDS</w:t>
            </w:r>
          </w:p>
          <w:p w:rsidR="00006415" w:rsidRDefault="00006415">
            <w:pPr>
              <w:spacing w:after="0" w:line="240" w:lineRule="auto"/>
            </w:pPr>
          </w:p>
          <w:p w:rsidR="00006415" w:rsidRDefault="00DB635F" w:rsidP="00575087">
            <w:pPr>
              <w:spacing w:after="0" w:line="240" w:lineRule="auto"/>
            </w:pPr>
            <w:r>
              <w:t>Member</w:t>
            </w:r>
            <w:r w:rsidR="00E97CBC">
              <w:t xml:space="preserve">, </w:t>
            </w:r>
            <w:r>
              <w:t>Newsletter Team in NIKSUN, 2009</w:t>
            </w:r>
          </w:p>
          <w:p w:rsidR="00006415" w:rsidRDefault="0020276E">
            <w:pPr>
              <w:spacing w:after="0" w:line="240" w:lineRule="auto"/>
            </w:pPr>
            <w:r>
              <w:t xml:space="preserve">Secured all India rank </w:t>
            </w:r>
            <w:r w:rsidRPr="0020276E">
              <w:rPr>
                <w:b/>
              </w:rPr>
              <w:t>210</w:t>
            </w:r>
            <w:r>
              <w:t xml:space="preserve"> in </w:t>
            </w:r>
            <w:r w:rsidRPr="0020276E">
              <w:rPr>
                <w:b/>
              </w:rPr>
              <w:t>GATE -2006</w:t>
            </w:r>
          </w:p>
          <w:p w:rsidR="00006415" w:rsidRDefault="002D652A">
            <w:pPr>
              <w:spacing w:after="0" w:line="240" w:lineRule="auto"/>
            </w:pPr>
            <w:r w:rsidRPr="00954556">
              <w:rPr>
                <w:b/>
              </w:rPr>
              <w:t>Star Employee</w:t>
            </w:r>
            <w:r>
              <w:t xml:space="preserve"> of the year</w:t>
            </w:r>
            <w:r w:rsidR="004A1057">
              <w:t>,</w:t>
            </w:r>
            <w:r>
              <w:t xml:space="preserve"> 2010</w:t>
            </w:r>
            <w:r w:rsidR="007D3F39">
              <w:t xml:space="preserve"> </w:t>
            </w:r>
          </w:p>
          <w:p w:rsidR="00006415" w:rsidRDefault="00006415" w:rsidP="00385EA5">
            <w:pPr>
              <w:spacing w:after="0" w:line="240" w:lineRule="auto"/>
              <w:jc w:val="center"/>
            </w:pPr>
          </w:p>
          <w:p w:rsidR="00006415" w:rsidRDefault="00006415">
            <w:pPr>
              <w:spacing w:after="0" w:line="240" w:lineRule="auto"/>
            </w:pPr>
          </w:p>
          <w:p w:rsidR="00006415" w:rsidRDefault="00006415">
            <w:pPr>
              <w:spacing w:after="0" w:line="240" w:lineRule="auto"/>
            </w:pPr>
          </w:p>
        </w:tc>
        <w:tc>
          <w:tcPr>
            <w:tcW w:w="1818" w:type="dxa"/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06415" w:rsidRDefault="00006415">
            <w:pPr>
              <w:spacing w:after="0" w:line="240" w:lineRule="auto"/>
            </w:pPr>
          </w:p>
          <w:p w:rsidR="00006415" w:rsidRDefault="00006415">
            <w:pPr>
              <w:spacing w:after="0" w:line="240" w:lineRule="auto"/>
              <w:rPr>
                <w:b/>
                <w:sz w:val="20"/>
                <w:szCs w:val="20"/>
              </w:rPr>
            </w:pPr>
          </w:p>
          <w:p w:rsidR="00006415" w:rsidRDefault="00006415">
            <w:pPr>
              <w:spacing w:after="0" w:line="240" w:lineRule="auto"/>
              <w:rPr>
                <w:b/>
                <w:sz w:val="20"/>
                <w:szCs w:val="20"/>
              </w:rPr>
            </w:pPr>
          </w:p>
          <w:p w:rsidR="00006415" w:rsidRDefault="00E97CBC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Skills</w:t>
            </w:r>
          </w:p>
          <w:p w:rsidR="00006415" w:rsidRDefault="00006415">
            <w:pPr>
              <w:spacing w:after="0" w:line="240" w:lineRule="auto"/>
              <w:rPr>
                <w:sz w:val="20"/>
                <w:szCs w:val="20"/>
              </w:rPr>
            </w:pPr>
          </w:p>
          <w:p w:rsidR="00006415" w:rsidRDefault="00E97CB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Adobe  </w:t>
            </w:r>
            <w:r w:rsidR="00316FE4">
              <w:rPr>
                <w:sz w:val="20"/>
                <w:szCs w:val="20"/>
              </w:rPr>
              <w:t>Flex</w:t>
            </w:r>
            <w:r w:rsidR="003F128C">
              <w:rPr>
                <w:sz w:val="20"/>
                <w:szCs w:val="20"/>
              </w:rPr>
              <w:t xml:space="preserve"> (3,4)</w:t>
            </w:r>
          </w:p>
          <w:p w:rsidR="003F128C" w:rsidRDefault="00E97CBC" w:rsidP="003F128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Adobe </w:t>
            </w:r>
            <w:r w:rsidR="00316FE4">
              <w:rPr>
                <w:sz w:val="20"/>
                <w:szCs w:val="20"/>
              </w:rPr>
              <w:t>AIR</w:t>
            </w:r>
          </w:p>
          <w:p w:rsidR="00006415" w:rsidRDefault="00E97CB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Eclipse IDE</w:t>
            </w:r>
          </w:p>
          <w:p w:rsidR="00316FE4" w:rsidRDefault="00316FE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Adobe Flex Builder</w:t>
            </w:r>
          </w:p>
          <w:p w:rsidR="00316FE4" w:rsidRDefault="00316FE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Adobe Flash Builder</w:t>
            </w:r>
          </w:p>
          <w:p w:rsidR="00006415" w:rsidRDefault="00006415">
            <w:pPr>
              <w:spacing w:after="0" w:line="240" w:lineRule="auto"/>
              <w:rPr>
                <w:sz w:val="20"/>
                <w:szCs w:val="20"/>
              </w:rPr>
            </w:pPr>
          </w:p>
          <w:p w:rsidR="003F128C" w:rsidRDefault="003F128C" w:rsidP="003F128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Cairngorm 3.0</w:t>
            </w:r>
          </w:p>
          <w:p w:rsidR="003F128C" w:rsidRDefault="003F128C" w:rsidP="003F128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Parsley 2.3</w:t>
            </w:r>
          </w:p>
          <w:p w:rsidR="0000108D" w:rsidRDefault="003F128C" w:rsidP="003F128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Design Patterns</w:t>
            </w:r>
          </w:p>
          <w:p w:rsidR="00B25AF2" w:rsidRDefault="00B25AF2" w:rsidP="003F128C">
            <w:pPr>
              <w:spacing w:after="0"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FlexUnit</w:t>
            </w:r>
            <w:proofErr w:type="spellEnd"/>
          </w:p>
          <w:p w:rsidR="00B25AF2" w:rsidRDefault="00B25AF2" w:rsidP="003F128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Modest</w:t>
            </w:r>
            <w:r w:rsidR="008C47C6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Map</w:t>
            </w:r>
          </w:p>
          <w:p w:rsidR="00B25AF2" w:rsidRDefault="00B25AF2" w:rsidP="003F128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As3Crypto</w:t>
            </w:r>
          </w:p>
          <w:p w:rsidR="00B25AF2" w:rsidRDefault="00B25AF2" w:rsidP="003F128C">
            <w:pPr>
              <w:spacing w:after="0" w:line="240" w:lineRule="auto"/>
              <w:rPr>
                <w:sz w:val="20"/>
                <w:szCs w:val="20"/>
              </w:rPr>
            </w:pPr>
          </w:p>
          <w:p w:rsidR="003F128C" w:rsidRDefault="003F128C" w:rsidP="003F128C">
            <w:pPr>
              <w:spacing w:after="0" w:line="240" w:lineRule="auto"/>
              <w:rPr>
                <w:sz w:val="20"/>
                <w:szCs w:val="20"/>
              </w:rPr>
            </w:pPr>
          </w:p>
          <w:p w:rsidR="003F128C" w:rsidRDefault="003F128C" w:rsidP="003F128C">
            <w:pPr>
              <w:spacing w:after="0"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ActionScript</w:t>
            </w:r>
            <w:proofErr w:type="spellEnd"/>
            <w:r>
              <w:rPr>
                <w:sz w:val="20"/>
                <w:szCs w:val="20"/>
              </w:rPr>
              <w:t xml:space="preserve"> (3.0)</w:t>
            </w:r>
          </w:p>
          <w:p w:rsidR="00006415" w:rsidRDefault="00E97CB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CSS</w:t>
            </w:r>
          </w:p>
          <w:p w:rsidR="00006415" w:rsidRDefault="00E97CB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HTML/XHTML</w:t>
            </w:r>
          </w:p>
          <w:p w:rsidR="00006415" w:rsidRDefault="00E97CB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Java</w:t>
            </w:r>
          </w:p>
          <w:p w:rsidR="00006415" w:rsidRDefault="00E97CB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JavaScript</w:t>
            </w:r>
          </w:p>
          <w:p w:rsidR="00006415" w:rsidRDefault="00E97CB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Shell scripting</w:t>
            </w:r>
          </w:p>
          <w:p w:rsidR="00006415" w:rsidRDefault="00E97CBC" w:rsidP="00B763C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XML</w:t>
            </w:r>
          </w:p>
          <w:p w:rsidR="00006415" w:rsidRDefault="00006415">
            <w:pPr>
              <w:spacing w:after="0" w:line="240" w:lineRule="auto"/>
              <w:rPr>
                <w:sz w:val="20"/>
                <w:szCs w:val="20"/>
              </w:rPr>
            </w:pPr>
          </w:p>
          <w:p w:rsidR="00006415" w:rsidRDefault="00E97CB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Apache/Tomcat</w:t>
            </w:r>
          </w:p>
          <w:p w:rsidR="00006415" w:rsidRDefault="00B763C0">
            <w:pPr>
              <w:spacing w:after="0"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Jboss</w:t>
            </w:r>
            <w:proofErr w:type="spellEnd"/>
          </w:p>
          <w:p w:rsidR="003F128C" w:rsidRDefault="003F128C">
            <w:pPr>
              <w:spacing w:after="0" w:line="240" w:lineRule="auto"/>
              <w:rPr>
                <w:sz w:val="20"/>
                <w:szCs w:val="20"/>
              </w:rPr>
            </w:pPr>
          </w:p>
          <w:p w:rsidR="00006415" w:rsidRDefault="00006415">
            <w:pPr>
              <w:spacing w:after="0" w:line="240" w:lineRule="auto"/>
              <w:rPr>
                <w:sz w:val="20"/>
                <w:szCs w:val="20"/>
              </w:rPr>
            </w:pPr>
          </w:p>
          <w:p w:rsidR="00006415" w:rsidRDefault="00006415">
            <w:pPr>
              <w:spacing w:after="0" w:line="240" w:lineRule="auto"/>
              <w:rPr>
                <w:sz w:val="20"/>
                <w:szCs w:val="20"/>
              </w:rPr>
            </w:pPr>
          </w:p>
          <w:p w:rsidR="00006415" w:rsidRDefault="00006415">
            <w:pPr>
              <w:spacing w:after="0" w:line="240" w:lineRule="auto"/>
              <w:rPr>
                <w:sz w:val="20"/>
                <w:szCs w:val="20"/>
              </w:rPr>
            </w:pPr>
          </w:p>
          <w:p w:rsidR="00006415" w:rsidRDefault="00006415">
            <w:pPr>
              <w:spacing w:after="0" w:line="240" w:lineRule="auto"/>
            </w:pPr>
          </w:p>
        </w:tc>
      </w:tr>
    </w:tbl>
    <w:p w:rsidR="00006415" w:rsidRDefault="00006415"/>
    <w:sectPr w:rsidR="00006415" w:rsidSect="00DC69DA">
      <w:pgSz w:w="12240" w:h="15840"/>
      <w:pgMar w:top="720" w:right="720" w:bottom="72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14116" w:rsidRDefault="00314116">
      <w:pPr>
        <w:spacing w:after="0" w:line="240" w:lineRule="auto"/>
      </w:pPr>
      <w:r>
        <w:separator/>
      </w:r>
    </w:p>
  </w:endnote>
  <w:endnote w:type="continuationSeparator" w:id="0">
    <w:p w:rsidR="00314116" w:rsidRDefault="003141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14116" w:rsidRDefault="00314116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:rsidR="00314116" w:rsidRDefault="003141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7" type="#_x0000_t75" style="width:12pt;height:12pt;visibility:visible;mso-wrap-style:square" o:bullet="t">
        <v:imagedata r:id="rId1" o:title=""/>
      </v:shape>
    </w:pict>
  </w:numPicBullet>
  <w:abstractNum w:abstractNumId="0">
    <w:nsid w:val="2662294A"/>
    <w:multiLevelType w:val="hybridMultilevel"/>
    <w:tmpl w:val="769EF8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AE2672D"/>
    <w:multiLevelType w:val="hybridMultilevel"/>
    <w:tmpl w:val="DFA4581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40792E9A"/>
    <w:multiLevelType w:val="hybridMultilevel"/>
    <w:tmpl w:val="1C264F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0FB1A76"/>
    <w:multiLevelType w:val="hybridMultilevel"/>
    <w:tmpl w:val="BE14B308"/>
    <w:lvl w:ilvl="0" w:tplc="BC7EAC86">
      <w:start w:val="1"/>
      <w:numFmt w:val="bullet"/>
      <w:lvlText w:val=""/>
      <w:lvlPicBulletId w:val="0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1" w:tplc="FF1EB34A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2" w:tplc="BFEA215E" w:tentative="1">
      <w:start w:val="1"/>
      <w:numFmt w:val="bullet"/>
      <w:lvlText w:val=""/>
      <w:lvlJc w:val="left"/>
      <w:pPr>
        <w:tabs>
          <w:tab w:val="num" w:pos="3780"/>
        </w:tabs>
        <w:ind w:left="3780" w:hanging="360"/>
      </w:pPr>
      <w:rPr>
        <w:rFonts w:ascii="Symbol" w:hAnsi="Symbol" w:hint="default"/>
      </w:rPr>
    </w:lvl>
    <w:lvl w:ilvl="3" w:tplc="9A2AB47E" w:tentative="1">
      <w:start w:val="1"/>
      <w:numFmt w:val="bullet"/>
      <w:lvlText w:val=""/>
      <w:lvlJc w:val="left"/>
      <w:pPr>
        <w:tabs>
          <w:tab w:val="num" w:pos="4500"/>
        </w:tabs>
        <w:ind w:left="4500" w:hanging="360"/>
      </w:pPr>
      <w:rPr>
        <w:rFonts w:ascii="Symbol" w:hAnsi="Symbol" w:hint="default"/>
      </w:rPr>
    </w:lvl>
    <w:lvl w:ilvl="4" w:tplc="F006BF82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5" w:tplc="593E3430" w:tentative="1">
      <w:start w:val="1"/>
      <w:numFmt w:val="bullet"/>
      <w:lvlText w:val=""/>
      <w:lvlJc w:val="left"/>
      <w:pPr>
        <w:tabs>
          <w:tab w:val="num" w:pos="5940"/>
        </w:tabs>
        <w:ind w:left="5940" w:hanging="360"/>
      </w:pPr>
      <w:rPr>
        <w:rFonts w:ascii="Symbol" w:hAnsi="Symbol" w:hint="default"/>
      </w:rPr>
    </w:lvl>
    <w:lvl w:ilvl="6" w:tplc="706EABC0" w:tentative="1">
      <w:start w:val="1"/>
      <w:numFmt w:val="bullet"/>
      <w:lvlText w:val=""/>
      <w:lvlJc w:val="left"/>
      <w:pPr>
        <w:tabs>
          <w:tab w:val="num" w:pos="6660"/>
        </w:tabs>
        <w:ind w:left="6660" w:hanging="360"/>
      </w:pPr>
      <w:rPr>
        <w:rFonts w:ascii="Symbol" w:hAnsi="Symbol" w:hint="default"/>
      </w:rPr>
    </w:lvl>
    <w:lvl w:ilvl="7" w:tplc="922AC248" w:tentative="1">
      <w:start w:val="1"/>
      <w:numFmt w:val="bullet"/>
      <w:lvlText w:val=""/>
      <w:lvlJc w:val="left"/>
      <w:pPr>
        <w:tabs>
          <w:tab w:val="num" w:pos="7380"/>
        </w:tabs>
        <w:ind w:left="7380" w:hanging="360"/>
      </w:pPr>
      <w:rPr>
        <w:rFonts w:ascii="Symbol" w:hAnsi="Symbol" w:hint="default"/>
      </w:rPr>
    </w:lvl>
    <w:lvl w:ilvl="8" w:tplc="EB8CFE98" w:tentative="1">
      <w:start w:val="1"/>
      <w:numFmt w:val="bullet"/>
      <w:lvlText w:val=""/>
      <w:lvlJc w:val="left"/>
      <w:pPr>
        <w:tabs>
          <w:tab w:val="num" w:pos="8100"/>
        </w:tabs>
        <w:ind w:left="8100" w:hanging="360"/>
      </w:pPr>
      <w:rPr>
        <w:rFonts w:ascii="Symbol" w:hAnsi="Symbol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attachedTemplate r:id="rId1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006415"/>
    <w:rsid w:val="0000108D"/>
    <w:rsid w:val="00006415"/>
    <w:rsid w:val="000466EA"/>
    <w:rsid w:val="000E79F2"/>
    <w:rsid w:val="00124125"/>
    <w:rsid w:val="00154A42"/>
    <w:rsid w:val="00182CD4"/>
    <w:rsid w:val="001C013F"/>
    <w:rsid w:val="001D0EE1"/>
    <w:rsid w:val="001E0DBE"/>
    <w:rsid w:val="001E1C62"/>
    <w:rsid w:val="0020276E"/>
    <w:rsid w:val="00213739"/>
    <w:rsid w:val="00220D91"/>
    <w:rsid w:val="0024188B"/>
    <w:rsid w:val="00252DC5"/>
    <w:rsid w:val="00295A9F"/>
    <w:rsid w:val="002D652A"/>
    <w:rsid w:val="00305CAE"/>
    <w:rsid w:val="00314116"/>
    <w:rsid w:val="00316FE4"/>
    <w:rsid w:val="003372A1"/>
    <w:rsid w:val="00381C3A"/>
    <w:rsid w:val="00385EA5"/>
    <w:rsid w:val="003F128C"/>
    <w:rsid w:val="004020C5"/>
    <w:rsid w:val="00456CB7"/>
    <w:rsid w:val="00457E63"/>
    <w:rsid w:val="004A1057"/>
    <w:rsid w:val="00510C75"/>
    <w:rsid w:val="0051724D"/>
    <w:rsid w:val="00546B8C"/>
    <w:rsid w:val="00551A7C"/>
    <w:rsid w:val="00575087"/>
    <w:rsid w:val="00585033"/>
    <w:rsid w:val="00596B54"/>
    <w:rsid w:val="005977E7"/>
    <w:rsid w:val="005A09B2"/>
    <w:rsid w:val="005F6108"/>
    <w:rsid w:val="0061461F"/>
    <w:rsid w:val="00623B1F"/>
    <w:rsid w:val="00624DB5"/>
    <w:rsid w:val="0064527C"/>
    <w:rsid w:val="00655681"/>
    <w:rsid w:val="006627BD"/>
    <w:rsid w:val="0068176F"/>
    <w:rsid w:val="006D1F29"/>
    <w:rsid w:val="006F4C2B"/>
    <w:rsid w:val="00734243"/>
    <w:rsid w:val="007C13E8"/>
    <w:rsid w:val="007D3F39"/>
    <w:rsid w:val="007F2538"/>
    <w:rsid w:val="008601DE"/>
    <w:rsid w:val="008652DE"/>
    <w:rsid w:val="008830EC"/>
    <w:rsid w:val="008B4DB5"/>
    <w:rsid w:val="008C47C6"/>
    <w:rsid w:val="00913C77"/>
    <w:rsid w:val="00954556"/>
    <w:rsid w:val="009709EB"/>
    <w:rsid w:val="00986FF2"/>
    <w:rsid w:val="009B59AA"/>
    <w:rsid w:val="009D34BA"/>
    <w:rsid w:val="009E6065"/>
    <w:rsid w:val="00A41504"/>
    <w:rsid w:val="00A4459C"/>
    <w:rsid w:val="00A77E71"/>
    <w:rsid w:val="00A80D48"/>
    <w:rsid w:val="00AA14DD"/>
    <w:rsid w:val="00AD3281"/>
    <w:rsid w:val="00B25AF2"/>
    <w:rsid w:val="00B4120D"/>
    <w:rsid w:val="00B44C96"/>
    <w:rsid w:val="00B56DF5"/>
    <w:rsid w:val="00B763C0"/>
    <w:rsid w:val="00B766BF"/>
    <w:rsid w:val="00B7691A"/>
    <w:rsid w:val="00B9780E"/>
    <w:rsid w:val="00BA62E5"/>
    <w:rsid w:val="00C47251"/>
    <w:rsid w:val="00C52AE6"/>
    <w:rsid w:val="00C80A6D"/>
    <w:rsid w:val="00C83DF1"/>
    <w:rsid w:val="00C91AC2"/>
    <w:rsid w:val="00CC5240"/>
    <w:rsid w:val="00CF1225"/>
    <w:rsid w:val="00D15E30"/>
    <w:rsid w:val="00D211AA"/>
    <w:rsid w:val="00D214F5"/>
    <w:rsid w:val="00D374C4"/>
    <w:rsid w:val="00D648C8"/>
    <w:rsid w:val="00D756B5"/>
    <w:rsid w:val="00DA7215"/>
    <w:rsid w:val="00DB635F"/>
    <w:rsid w:val="00DC69DA"/>
    <w:rsid w:val="00DE0AA1"/>
    <w:rsid w:val="00E443B8"/>
    <w:rsid w:val="00E95FC8"/>
    <w:rsid w:val="00E97CBC"/>
    <w:rsid w:val="00ED0407"/>
    <w:rsid w:val="00ED2C07"/>
    <w:rsid w:val="00F05068"/>
    <w:rsid w:val="00F73C4F"/>
    <w:rsid w:val="00F76F28"/>
    <w:rsid w:val="00F9020A"/>
    <w:rsid w:val="00FA45EB"/>
    <w:rsid w:val="00FD78EC"/>
    <w:rsid w:val="00FF7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pPr>
      <w:suppressAutoHyphens/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5F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5FC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95FC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pPr>
      <w:suppressAutoHyphens/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5F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5FC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95F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.subhash\Desktop\TS030003100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TS030003100.dotx</Template>
  <TotalTime>328</TotalTime>
  <Pages>2</Pages>
  <Words>368</Words>
  <Characters>2098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 Subhash</dc:creator>
  <cp:lastModifiedBy>K Subhash</cp:lastModifiedBy>
  <cp:revision>101</cp:revision>
  <cp:lastPrinted>2007-12-05T14:26:00Z</cp:lastPrinted>
  <dcterms:created xsi:type="dcterms:W3CDTF">2011-01-16T04:21:00Z</dcterms:created>
  <dcterms:modified xsi:type="dcterms:W3CDTF">2011-01-17T13:14:00Z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TC300031009990</vt:lpwstr>
  </property>
</Properties>
</file>